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6"/>
        <w:gridCol w:w="3049"/>
        <w:gridCol w:w="2821"/>
      </w:tblGrid>
      <w:tr w:rsidR="00F316AD" w:rsidRPr="003B28E8" w14:paraId="2EEFF8FD" w14:textId="77777777" w:rsidTr="00345F39">
        <w:trPr>
          <w:trHeight w:val="1292"/>
        </w:trPr>
        <w:tc>
          <w:tcPr>
            <w:tcW w:w="8966" w:type="dxa"/>
            <w:gridSpan w:val="3"/>
            <w:tcBorders>
              <w:top w:val="single" w:sz="24" w:space="0" w:color="BF9268" w:themeColor="accent2"/>
              <w:left w:val="single" w:sz="24" w:space="0" w:color="BF9268" w:themeColor="accent2"/>
              <w:bottom w:val="single" w:sz="24" w:space="0" w:color="BF9268" w:themeColor="accent2"/>
              <w:right w:val="single" w:sz="24" w:space="0" w:color="BF9268" w:themeColor="accent2"/>
            </w:tcBorders>
            <w:shd w:val="clear" w:color="auto" w:fill="FFFFFF" w:themeFill="background1"/>
          </w:tcPr>
          <w:p w14:paraId="6C3FC122" w14:textId="1B35C4F7" w:rsidR="00F316AD" w:rsidRPr="003B28E8" w:rsidRDefault="00B43D9A" w:rsidP="00F316AD">
            <w:pPr>
              <w:pStyle w:val="Titel"/>
            </w:pPr>
            <w:r>
              <w:t>Kaj Heskes</w:t>
            </w:r>
          </w:p>
          <w:p w14:paraId="64E13660" w14:textId="0E90E73B" w:rsidR="00F316AD" w:rsidRPr="003B28E8" w:rsidRDefault="00F316AD" w:rsidP="00B43D9A">
            <w:pPr>
              <w:pStyle w:val="Ondertitel"/>
              <w:jc w:val="left"/>
            </w:pPr>
            <w:r w:rsidRPr="003B28E8">
              <w:rPr>
                <w:lang w:bidi="nl-NL"/>
              </w:rPr>
              <w:t xml:space="preserve"> </w:t>
            </w:r>
          </w:p>
        </w:tc>
      </w:tr>
      <w:tr w:rsidR="00F316AD" w:rsidRPr="003B28E8" w14:paraId="4359602D" w14:textId="77777777" w:rsidTr="00DB3F28">
        <w:trPr>
          <w:trHeight w:val="735"/>
        </w:trPr>
        <w:tc>
          <w:tcPr>
            <w:tcW w:w="3096" w:type="dxa"/>
            <w:tcBorders>
              <w:top w:val="single" w:sz="24" w:space="0" w:color="BF9268" w:themeColor="accent2"/>
            </w:tcBorders>
            <w:vAlign w:val="center"/>
          </w:tcPr>
          <w:p w14:paraId="1E6546D4" w14:textId="77777777" w:rsidR="00B43D9A" w:rsidRDefault="00B43D9A" w:rsidP="00D20DA9">
            <w:pPr>
              <w:jc w:val="center"/>
            </w:pPr>
            <w:r>
              <w:t xml:space="preserve">Hazelaar 11, </w:t>
            </w:r>
          </w:p>
          <w:p w14:paraId="472FBBE8" w14:textId="10C6317D" w:rsidR="00F316AD" w:rsidRPr="003B28E8" w:rsidRDefault="00B43D9A" w:rsidP="00D20DA9">
            <w:pPr>
              <w:jc w:val="center"/>
            </w:pPr>
            <w:r>
              <w:t>2671 PC Naaldwijk</w:t>
            </w:r>
          </w:p>
        </w:tc>
        <w:tc>
          <w:tcPr>
            <w:tcW w:w="3049" w:type="dxa"/>
            <w:tcBorders>
              <w:top w:val="single" w:sz="24" w:space="0" w:color="BF9268" w:themeColor="accent2"/>
            </w:tcBorders>
            <w:vAlign w:val="center"/>
          </w:tcPr>
          <w:p w14:paraId="0D487D64" w14:textId="2770432A" w:rsidR="00F316AD" w:rsidRPr="003B28E8" w:rsidRDefault="00B43D9A" w:rsidP="00D20DA9">
            <w:pPr>
              <w:jc w:val="center"/>
            </w:pPr>
            <w:r>
              <w:t>+31648077616</w:t>
            </w:r>
          </w:p>
        </w:tc>
        <w:tc>
          <w:tcPr>
            <w:tcW w:w="2821" w:type="dxa"/>
            <w:tcBorders>
              <w:top w:val="single" w:sz="24" w:space="0" w:color="BF9268" w:themeColor="accent2"/>
            </w:tcBorders>
            <w:vAlign w:val="center"/>
          </w:tcPr>
          <w:p w14:paraId="47046AAD" w14:textId="1A1848C8" w:rsidR="00B43D9A" w:rsidRDefault="00B43D9A" w:rsidP="00B43D9A">
            <w:pPr>
              <w:jc w:val="center"/>
            </w:pPr>
            <w:hyperlink r:id="rId7" w:history="1">
              <w:r w:rsidRPr="00560276">
                <w:rPr>
                  <w:rStyle w:val="Hyperlink"/>
                </w:rPr>
                <w:t>kajheskes@outlook.com</w:t>
              </w:r>
            </w:hyperlink>
          </w:p>
          <w:p w14:paraId="30FF0B18" w14:textId="014CCF75" w:rsidR="00B43D9A" w:rsidRPr="003B28E8" w:rsidRDefault="00D20DA9" w:rsidP="00B43D9A">
            <w:pPr>
              <w:jc w:val="center"/>
              <w:rPr>
                <w:lang w:bidi="nl-NL"/>
              </w:rPr>
            </w:pPr>
            <w:r w:rsidRPr="003B28E8">
              <w:rPr>
                <w:lang w:bidi="nl-NL"/>
              </w:rPr>
              <w:t xml:space="preserve"> </w:t>
            </w:r>
            <w:proofErr w:type="gramStart"/>
            <w:r w:rsidR="00B43D9A">
              <w:rPr>
                <w:lang w:bidi="nl-NL"/>
              </w:rPr>
              <w:t>k.heskes@mindef.nl</w:t>
            </w:r>
            <w:proofErr w:type="gramEnd"/>
          </w:p>
        </w:tc>
      </w:tr>
      <w:tr w:rsidR="00CD50FD" w:rsidRPr="003B28E8" w14:paraId="78A75FD5" w14:textId="77777777" w:rsidTr="00DB3F28">
        <w:trPr>
          <w:trHeight w:val="210"/>
        </w:trPr>
        <w:tc>
          <w:tcPr>
            <w:tcW w:w="3096" w:type="dxa"/>
            <w:tcBorders>
              <w:bottom w:val="single" w:sz="18" w:space="0" w:color="BF9268" w:themeColor="accent2"/>
            </w:tcBorders>
          </w:tcPr>
          <w:p w14:paraId="56CB6AA0" w14:textId="77777777" w:rsidR="00CD50FD" w:rsidRPr="003B28E8" w:rsidRDefault="00CD50FD" w:rsidP="00CD50FD"/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54C65284" w14:textId="77777777" w:rsidR="00CD50FD" w:rsidRPr="003B28E8" w:rsidRDefault="00000000" w:rsidP="00D20DA9">
            <w:pPr>
              <w:pStyle w:val="Kop1"/>
            </w:pPr>
            <w:sdt>
              <w:sdtPr>
                <w:id w:val="1460613821"/>
                <w:placeholder>
                  <w:docPart w:val="7C8AD366CFD54437B230BFD6A2F15EB3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3B28E8">
                  <w:rPr>
                    <w:lang w:bidi="nl-NL"/>
                  </w:rPr>
                  <w:t>DOEL</w:t>
                </w:r>
              </w:sdtContent>
            </w:sdt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57587C5A" w14:textId="77777777" w:rsidR="00CD50FD" w:rsidRPr="003B28E8" w:rsidRDefault="00CD50FD"/>
        </w:tc>
      </w:tr>
      <w:tr w:rsidR="00CD50FD" w:rsidRPr="003B28E8" w14:paraId="552F6A0B" w14:textId="77777777" w:rsidTr="00DB3F28">
        <w:trPr>
          <w:trHeight w:val="210"/>
        </w:trPr>
        <w:tc>
          <w:tcPr>
            <w:tcW w:w="3096" w:type="dxa"/>
            <w:tcBorders>
              <w:top w:val="single" w:sz="18" w:space="0" w:color="BF9268" w:themeColor="accent2"/>
            </w:tcBorders>
          </w:tcPr>
          <w:p w14:paraId="48147819" w14:textId="77777777" w:rsidR="00CD50FD" w:rsidRPr="003B28E8" w:rsidRDefault="00CD50FD" w:rsidP="00CD50FD"/>
        </w:tc>
        <w:tc>
          <w:tcPr>
            <w:tcW w:w="3049" w:type="dxa"/>
            <w:vMerge/>
            <w:shd w:val="clear" w:color="auto" w:fill="303848" w:themeFill="accent1"/>
            <w:vAlign w:val="center"/>
          </w:tcPr>
          <w:p w14:paraId="54502B86" w14:textId="77777777" w:rsidR="00CD50FD" w:rsidRPr="003B28E8" w:rsidRDefault="00CD50FD" w:rsidP="0040233B">
            <w:pPr>
              <w:pStyle w:val="Kop1"/>
            </w:pPr>
          </w:p>
        </w:tc>
        <w:tc>
          <w:tcPr>
            <w:tcW w:w="2821" w:type="dxa"/>
            <w:tcBorders>
              <w:top w:val="single" w:sz="18" w:space="0" w:color="BF9268" w:themeColor="accent2"/>
            </w:tcBorders>
          </w:tcPr>
          <w:p w14:paraId="22A2A8B8" w14:textId="77777777" w:rsidR="00CD50FD" w:rsidRPr="003B28E8" w:rsidRDefault="00CD50FD">
            <w:pPr>
              <w:rPr>
                <w:noProof/>
              </w:rPr>
            </w:pPr>
          </w:p>
        </w:tc>
      </w:tr>
      <w:tr w:rsidR="0040233B" w:rsidRPr="003B28E8" w14:paraId="0FBEA0CE" w14:textId="77777777" w:rsidTr="00345F39">
        <w:trPr>
          <w:trHeight w:val="1405"/>
        </w:trPr>
        <w:tc>
          <w:tcPr>
            <w:tcW w:w="8966" w:type="dxa"/>
            <w:gridSpan w:val="3"/>
            <w:vAlign w:val="center"/>
          </w:tcPr>
          <w:p w14:paraId="1704019D" w14:textId="2EE82C7E" w:rsidR="0040233B" w:rsidRPr="003B28E8" w:rsidRDefault="00B43D9A" w:rsidP="00D20DA9">
            <w:pPr>
              <w:pStyle w:val="Tekst"/>
            </w:pPr>
            <w:r>
              <w:t>Na 12 jaar ervaring binnen Defensie, waarin ik ben doorgegroeid naar een leidinggevende rol, ben ik toe aan een nieuwe uitdaging. Momenteel volg ik de hbo-bachelor Informatica en ontwikkel ik mij richting een functie binnen de ICT, waarbij ik mijn analytisch vermogen, discipline en probleemoplossend denken wil inzetten.</w:t>
            </w:r>
          </w:p>
        </w:tc>
      </w:tr>
      <w:tr w:rsidR="00CD50FD" w:rsidRPr="003B28E8" w14:paraId="59AC0767" w14:textId="77777777" w:rsidTr="00DB3F28">
        <w:trPr>
          <w:trHeight w:val="220"/>
        </w:trPr>
        <w:tc>
          <w:tcPr>
            <w:tcW w:w="3096" w:type="dxa"/>
            <w:vMerge w:val="restart"/>
            <w:shd w:val="clear" w:color="auto" w:fill="F2F2F2" w:themeFill="background1" w:themeFillShade="F2"/>
            <w:vAlign w:val="center"/>
          </w:tcPr>
          <w:p w14:paraId="1F2BBE3A" w14:textId="77777777" w:rsidR="00CD50FD" w:rsidRPr="003B28E8" w:rsidRDefault="00000000" w:rsidP="00D20DA9">
            <w:pPr>
              <w:pStyle w:val="Kop2"/>
            </w:pPr>
            <w:sdt>
              <w:sdtPr>
                <w:id w:val="-1907296240"/>
                <w:placeholder>
                  <w:docPart w:val="8CCEAE929DAD47E983772AC0D71AB05D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3B28E8">
                  <w:rPr>
                    <w:lang w:bidi="nl-NL"/>
                  </w:rPr>
                  <w:t>OPLEIDING</w:t>
                </w:r>
              </w:sdtContent>
            </w:sdt>
            <w:sdt>
              <w:sdtPr>
                <w:rPr>
                  <w:rStyle w:val="Accent"/>
                </w:rPr>
                <w:id w:val="-908075200"/>
                <w:placeholder>
                  <w:docPart w:val="4E2386433DF4439F9DDA99CACAC78A75"/>
                </w:placeholder>
                <w:temporary/>
                <w:showingPlcHdr/>
                <w15:appearance w15:val="hidden"/>
                <w:text/>
              </w:sdtPr>
              <w:sdtContent>
                <w:r w:rsidR="00D26A79" w:rsidRPr="003B28E8">
                  <w:rPr>
                    <w:rStyle w:val="Accent"/>
                    <w:lang w:bidi="nl-NL"/>
                  </w:rPr>
                  <w:t>-</w:t>
                </w:r>
              </w:sdtContent>
            </w:sdt>
          </w:p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6C2D842B" w14:textId="77777777" w:rsidR="00CD50FD" w:rsidRPr="003B28E8" w:rsidRDefault="00000000" w:rsidP="00D20DA9">
            <w:pPr>
              <w:pStyle w:val="Kop1"/>
            </w:pPr>
            <w:sdt>
              <w:sdtPr>
                <w:id w:val="-1748876717"/>
                <w:placeholder>
                  <w:docPart w:val="B2B285B52B4646168AB83983226DD04C"/>
                </w:placeholder>
                <w:temporary/>
                <w:showingPlcHdr/>
                <w15:appearance w15:val="hidden"/>
                <w:text/>
              </w:sdtPr>
              <w:sdtContent>
                <w:r w:rsidR="00D20DA9" w:rsidRPr="003B28E8">
                  <w:rPr>
                    <w:lang w:bidi="nl-NL"/>
                  </w:rPr>
                  <w:t>WERKERVARING</w:t>
                </w:r>
              </w:sdtContent>
            </w:sdt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2934624E" w14:textId="77777777" w:rsidR="00CD50FD" w:rsidRPr="003B28E8" w:rsidRDefault="00CD50FD"/>
        </w:tc>
      </w:tr>
      <w:tr w:rsidR="00CD50FD" w:rsidRPr="003B28E8" w14:paraId="7B48E4BD" w14:textId="77777777" w:rsidTr="00DB3F28">
        <w:trPr>
          <w:trHeight w:val="220"/>
        </w:trPr>
        <w:tc>
          <w:tcPr>
            <w:tcW w:w="3096" w:type="dxa"/>
            <w:vMerge/>
            <w:shd w:val="clear" w:color="auto" w:fill="F2F2F2" w:themeFill="background1" w:themeFillShade="F2"/>
            <w:vAlign w:val="center"/>
          </w:tcPr>
          <w:p w14:paraId="37A4D5AE" w14:textId="77777777" w:rsidR="00CD50FD" w:rsidRPr="003B28E8" w:rsidRDefault="00CD50FD" w:rsidP="0040233B">
            <w:pPr>
              <w:pStyle w:val="Kop2"/>
            </w:pPr>
          </w:p>
        </w:tc>
        <w:tc>
          <w:tcPr>
            <w:tcW w:w="3049" w:type="dxa"/>
            <w:vMerge/>
            <w:shd w:val="clear" w:color="auto" w:fill="303848" w:themeFill="accent1"/>
            <w:vAlign w:val="center"/>
          </w:tcPr>
          <w:p w14:paraId="49A65731" w14:textId="77777777" w:rsidR="00CD50FD" w:rsidRPr="003B28E8" w:rsidRDefault="00CD50FD" w:rsidP="0040233B">
            <w:pPr>
              <w:pStyle w:val="Kop1"/>
            </w:pPr>
          </w:p>
        </w:tc>
        <w:tc>
          <w:tcPr>
            <w:tcW w:w="2821" w:type="dxa"/>
          </w:tcPr>
          <w:p w14:paraId="0D6BCA9F" w14:textId="77777777" w:rsidR="00CD50FD" w:rsidRPr="003B28E8" w:rsidRDefault="00CD50FD"/>
        </w:tc>
      </w:tr>
      <w:tr w:rsidR="0040233B" w:rsidRPr="003B28E8" w14:paraId="2817CF32" w14:textId="77777777" w:rsidTr="00345F39">
        <w:trPr>
          <w:trHeight w:val="3403"/>
        </w:trPr>
        <w:tc>
          <w:tcPr>
            <w:tcW w:w="3096" w:type="dxa"/>
            <w:shd w:val="clear" w:color="auto" w:fill="F2F2F2" w:themeFill="background1" w:themeFillShade="F2"/>
          </w:tcPr>
          <w:p w14:paraId="367C2298" w14:textId="77777777" w:rsidR="0040233B" w:rsidRPr="003B28E8" w:rsidRDefault="0040233B" w:rsidP="0040233B">
            <w:pPr>
              <w:pStyle w:val="Tekst"/>
            </w:pPr>
          </w:p>
          <w:p w14:paraId="27687ED0" w14:textId="77777777" w:rsidR="00345F39" w:rsidRPr="007B0C67" w:rsidRDefault="00345F39" w:rsidP="00345F39">
            <w:r>
              <w:t xml:space="preserve">2024 – </w:t>
            </w:r>
            <w:r w:rsidRPr="001F30A6">
              <w:t>Huidig</w:t>
            </w:r>
            <w:r>
              <w:t xml:space="preserve"> </w:t>
            </w:r>
          </w:p>
          <w:p w14:paraId="6ED5A8A2" w14:textId="77777777" w:rsidR="00345F39" w:rsidRDefault="00345F39" w:rsidP="00345F39">
            <w:pPr>
              <w:pStyle w:val="Tekst"/>
            </w:pPr>
            <w:r>
              <w:t>Leidse Onderwijsinstelling</w:t>
            </w:r>
          </w:p>
          <w:p w14:paraId="15B33C1A" w14:textId="77777777" w:rsidR="00345F39" w:rsidRDefault="00345F39" w:rsidP="00345F39">
            <w:pPr>
              <w:pStyle w:val="Tekst"/>
            </w:pPr>
            <w:r>
              <w:t>Hbo-bachelor informatica</w:t>
            </w:r>
          </w:p>
          <w:p w14:paraId="18155EA1" w14:textId="77777777" w:rsidR="00345F39" w:rsidRDefault="00345F39" w:rsidP="00345F39"/>
          <w:p w14:paraId="06DC0E46" w14:textId="77777777" w:rsidR="00345F39" w:rsidRDefault="00345F39" w:rsidP="00345F39">
            <w:r>
              <w:t>2012 – 2014</w:t>
            </w:r>
          </w:p>
          <w:p w14:paraId="431C475B" w14:textId="77777777" w:rsidR="00345F39" w:rsidRDefault="00345F39" w:rsidP="00345F39">
            <w:pPr>
              <w:pStyle w:val="Tekst"/>
            </w:pPr>
            <w:r>
              <w:t>ROC Mondriaan</w:t>
            </w:r>
          </w:p>
          <w:p w14:paraId="2EEA432E" w14:textId="77777777" w:rsidR="00345F39" w:rsidRDefault="00345F39" w:rsidP="00345F39">
            <w:pPr>
              <w:pStyle w:val="Tekst"/>
              <w:rPr>
                <w:sz w:val="18"/>
                <w:szCs w:val="18"/>
              </w:rPr>
            </w:pPr>
            <w:r w:rsidRPr="001F30A6">
              <w:rPr>
                <w:sz w:val="18"/>
                <w:szCs w:val="18"/>
              </w:rPr>
              <w:t>MBO2 – Veiligheid en Vakmanschap</w:t>
            </w:r>
          </w:p>
          <w:p w14:paraId="6C1FFC5F" w14:textId="77777777" w:rsidR="00345F39" w:rsidRDefault="00345F39" w:rsidP="00345F39">
            <w:pPr>
              <w:pStyle w:val="Teks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Vakrichting: Bouw</w:t>
            </w:r>
          </w:p>
          <w:p w14:paraId="2221BF5A" w14:textId="77777777" w:rsidR="00345F39" w:rsidRDefault="00345F39" w:rsidP="00345F39"/>
          <w:p w14:paraId="03B69679" w14:textId="77777777" w:rsidR="00345F39" w:rsidRPr="00045F24" w:rsidRDefault="00345F39" w:rsidP="00345F39">
            <w:pPr>
              <w:pStyle w:val="Kop2"/>
              <w:rPr>
                <w:rStyle w:val="Accent"/>
                <w:color w:val="303848" w:themeColor="accent1"/>
              </w:rPr>
            </w:pPr>
            <w:r>
              <w:t>HARD SKILLS</w:t>
            </w:r>
            <w:r w:rsidRPr="00045F24">
              <w:rPr>
                <w:rStyle w:val="Accent"/>
                <w:color w:val="303848" w:themeColor="accent1"/>
              </w:rPr>
              <w:t>-</w:t>
            </w:r>
          </w:p>
          <w:p w14:paraId="0EB74AF8" w14:textId="77777777" w:rsidR="00345F39" w:rsidRPr="00045F24" w:rsidRDefault="00345F39" w:rsidP="00345F39"/>
          <w:p w14:paraId="28C3C99D" w14:textId="77777777" w:rsidR="00345F39" w:rsidRPr="00045F24" w:rsidRDefault="00345F39" w:rsidP="00345F39">
            <w:pPr>
              <w:pStyle w:val="Tekst"/>
            </w:pPr>
            <w:r w:rsidRPr="00045F24">
              <w:t xml:space="preserve">HTML &amp; CSS </w:t>
            </w:r>
          </w:p>
          <w:p w14:paraId="7A1A4461" w14:textId="05CE079A" w:rsidR="00345F39" w:rsidRPr="00045F24" w:rsidRDefault="00B43D9A" w:rsidP="00345F39">
            <w:pPr>
              <w:pStyle w:val="Tekst"/>
            </w:pPr>
            <w:r w:rsidRPr="00045F24">
              <w:t>Javascript</w:t>
            </w:r>
            <w:r w:rsidR="00345F39" w:rsidRPr="00045F24">
              <w:t xml:space="preserve"> (basis) </w:t>
            </w:r>
          </w:p>
          <w:p w14:paraId="5CBE2DDB" w14:textId="77777777" w:rsidR="00345F39" w:rsidRDefault="00345F39" w:rsidP="00345F39">
            <w:pPr>
              <w:pStyle w:val="Tekst"/>
            </w:pPr>
            <w:r w:rsidRPr="00040A89">
              <w:t xml:space="preserve">PHP </w:t>
            </w:r>
            <w:r>
              <w:t>(basis)</w:t>
            </w:r>
          </w:p>
          <w:p w14:paraId="06F204B3" w14:textId="77777777" w:rsidR="00345F39" w:rsidRPr="00040A89" w:rsidRDefault="00345F39" w:rsidP="00345F39">
            <w:pPr>
              <w:pStyle w:val="Tekst"/>
            </w:pPr>
            <w:proofErr w:type="spellStart"/>
            <w:r w:rsidRPr="00040A89">
              <w:t>MySQL</w:t>
            </w:r>
            <w:proofErr w:type="spellEnd"/>
            <w:r>
              <w:t xml:space="preserve"> (basis)</w:t>
            </w:r>
            <w:r w:rsidRPr="00040A89">
              <w:t xml:space="preserve"> </w:t>
            </w:r>
          </w:p>
          <w:p w14:paraId="0DAB0E36" w14:textId="77777777" w:rsidR="00345F39" w:rsidRPr="00040A89" w:rsidRDefault="00345F39" w:rsidP="00345F39">
            <w:pPr>
              <w:pStyle w:val="Tekst"/>
            </w:pPr>
            <w:r w:rsidRPr="00040A89">
              <w:t xml:space="preserve">Werken met XAMPP </w:t>
            </w:r>
          </w:p>
          <w:p w14:paraId="764CF685" w14:textId="77777777" w:rsidR="00345F39" w:rsidRDefault="00345F39" w:rsidP="00345F39">
            <w:pPr>
              <w:rPr>
                <w:color w:val="404040" w:themeColor="text1" w:themeTint="BF"/>
                <w:sz w:val="20"/>
              </w:rPr>
            </w:pPr>
            <w:proofErr w:type="gramStart"/>
            <w:r w:rsidRPr="00040A89">
              <w:rPr>
                <w:color w:val="404040" w:themeColor="text1" w:themeTint="BF"/>
                <w:sz w:val="20"/>
              </w:rPr>
              <w:t>Git /</w:t>
            </w:r>
            <w:proofErr w:type="gramEnd"/>
            <w:r w:rsidRPr="00040A89">
              <w:rPr>
                <w:color w:val="404040" w:themeColor="text1" w:themeTint="BF"/>
                <w:sz w:val="20"/>
              </w:rPr>
              <w:t xml:space="preserve"> GitHub</w:t>
            </w:r>
          </w:p>
          <w:p w14:paraId="1E3BA080" w14:textId="77777777" w:rsidR="00D20DA9" w:rsidRPr="003B28E8" w:rsidRDefault="00D20DA9" w:rsidP="0040233B">
            <w:pPr>
              <w:pStyle w:val="Tekst"/>
            </w:pPr>
          </w:p>
        </w:tc>
        <w:tc>
          <w:tcPr>
            <w:tcW w:w="5870" w:type="dxa"/>
            <w:gridSpan w:val="2"/>
            <w:vAlign w:val="center"/>
          </w:tcPr>
          <w:p w14:paraId="57153646" w14:textId="77777777" w:rsidR="00345F39" w:rsidRPr="00EF21BE" w:rsidRDefault="00345F39" w:rsidP="00345F39">
            <w:pPr>
              <w:pStyle w:val="KleineTekst"/>
              <w:rPr>
                <w:sz w:val="24"/>
              </w:rPr>
            </w:pPr>
            <w:r w:rsidRPr="00EF21BE">
              <w:rPr>
                <w:sz w:val="24"/>
              </w:rPr>
              <w:t>2023 - Huidig</w:t>
            </w:r>
          </w:p>
          <w:p w14:paraId="63CFEF1F" w14:textId="77777777" w:rsidR="00345F39" w:rsidRPr="004D37E5" w:rsidRDefault="00345F39" w:rsidP="00345F39">
            <w:pPr>
              <w:pStyle w:val="Tekst"/>
              <w:rPr>
                <w:sz w:val="18"/>
                <w:szCs w:val="18"/>
                <w:lang w:bidi="nl-NL"/>
              </w:rPr>
            </w:pPr>
            <w:r>
              <w:rPr>
                <w:sz w:val="18"/>
                <w:szCs w:val="18"/>
              </w:rPr>
              <w:t xml:space="preserve">Kpl1 </w:t>
            </w:r>
            <w:r w:rsidRPr="00823C6C">
              <w:rPr>
                <w:sz w:val="18"/>
                <w:szCs w:val="18"/>
              </w:rPr>
              <w:t>Chauffeur/Medewerker</w:t>
            </w:r>
            <w:r w:rsidRPr="00823C6C">
              <w:rPr>
                <w:color w:val="595959" w:themeColor="text1" w:themeTint="A6"/>
                <w:sz w:val="18"/>
                <w:szCs w:val="18"/>
                <w:lang w:bidi="nl-NL"/>
              </w:rPr>
              <w:t xml:space="preserve"> • </w:t>
            </w:r>
            <w:r w:rsidRPr="00823C6C">
              <w:rPr>
                <w:sz w:val="18"/>
                <w:szCs w:val="18"/>
                <w:lang w:bidi="nl-NL"/>
              </w:rPr>
              <w:t>41 Pantsergeniebataljon</w:t>
            </w:r>
            <w:r>
              <w:rPr>
                <w:sz w:val="18"/>
                <w:szCs w:val="18"/>
                <w:lang w:bidi="nl-NL"/>
              </w:rPr>
              <w:t xml:space="preserve"> </w:t>
            </w:r>
            <w:proofErr w:type="spellStart"/>
            <w:r>
              <w:rPr>
                <w:sz w:val="18"/>
                <w:szCs w:val="18"/>
                <w:lang w:bidi="nl-NL"/>
              </w:rPr>
              <w:t>Batcogp</w:t>
            </w:r>
            <w:proofErr w:type="spellEnd"/>
          </w:p>
          <w:p w14:paraId="3B157458" w14:textId="77777777" w:rsidR="00345F39" w:rsidRPr="003509C5" w:rsidRDefault="00345F39" w:rsidP="00345F39">
            <w:pPr>
              <w:rPr>
                <w:lang w:bidi="nl-NL"/>
              </w:rPr>
            </w:pPr>
          </w:p>
          <w:p w14:paraId="411D2604" w14:textId="77777777" w:rsidR="00345F39" w:rsidRPr="00EF21BE" w:rsidRDefault="00345F39" w:rsidP="00345F39">
            <w:pPr>
              <w:pStyle w:val="KleineTekst"/>
              <w:rPr>
                <w:sz w:val="24"/>
              </w:rPr>
            </w:pPr>
            <w:r w:rsidRPr="00EF21BE">
              <w:rPr>
                <w:sz w:val="24"/>
              </w:rPr>
              <w:t>2018 - 2023</w:t>
            </w:r>
          </w:p>
          <w:p w14:paraId="16483D53" w14:textId="77777777" w:rsidR="00345F39" w:rsidRPr="00823C6C" w:rsidRDefault="00345F39" w:rsidP="00345F39">
            <w:pPr>
              <w:pStyle w:val="Tekst"/>
              <w:rPr>
                <w:sz w:val="18"/>
                <w:szCs w:val="18"/>
              </w:rPr>
            </w:pPr>
            <w:proofErr w:type="spellStart"/>
            <w:r w:rsidRPr="00823C6C">
              <w:rPr>
                <w:sz w:val="18"/>
                <w:szCs w:val="18"/>
              </w:rPr>
              <w:t>Kpl</w:t>
            </w:r>
            <w:proofErr w:type="spellEnd"/>
            <w:r w:rsidRPr="00823C6C">
              <w:rPr>
                <w:sz w:val="18"/>
                <w:szCs w:val="18"/>
              </w:rPr>
              <w:t xml:space="preserve"> </w:t>
            </w:r>
            <w:proofErr w:type="spellStart"/>
            <w:r w:rsidRPr="00823C6C">
              <w:rPr>
                <w:sz w:val="18"/>
                <w:szCs w:val="18"/>
              </w:rPr>
              <w:t>Pl</w:t>
            </w:r>
            <w:r>
              <w:rPr>
                <w:sz w:val="18"/>
                <w:szCs w:val="18"/>
              </w:rPr>
              <w:t>v</w:t>
            </w:r>
            <w:proofErr w:type="spellEnd"/>
            <w:r>
              <w:rPr>
                <w:sz w:val="18"/>
                <w:szCs w:val="18"/>
              </w:rPr>
              <w:t xml:space="preserve"> C-Pantsergeniegroep</w:t>
            </w:r>
            <w:r w:rsidRPr="00823C6C">
              <w:rPr>
                <w:sz w:val="18"/>
                <w:szCs w:val="18"/>
              </w:rPr>
              <w:t xml:space="preserve"> </w:t>
            </w:r>
            <w:r w:rsidRPr="00823C6C">
              <w:rPr>
                <w:color w:val="595959" w:themeColor="text1" w:themeTint="A6"/>
                <w:sz w:val="18"/>
                <w:szCs w:val="18"/>
                <w:lang w:bidi="nl-NL"/>
              </w:rPr>
              <w:t xml:space="preserve">• </w:t>
            </w:r>
            <w:r w:rsidRPr="00823C6C">
              <w:rPr>
                <w:sz w:val="18"/>
                <w:szCs w:val="18"/>
              </w:rPr>
              <w:t>411 Pantsergeniecompagnie 3Pel</w:t>
            </w:r>
          </w:p>
          <w:p w14:paraId="6C6552C5" w14:textId="77777777" w:rsidR="00345F39" w:rsidRPr="003B28E8" w:rsidRDefault="00345F39" w:rsidP="00345F39">
            <w:pPr>
              <w:pStyle w:val="Tekst"/>
              <w:rPr>
                <w:sz w:val="21"/>
              </w:rPr>
            </w:pPr>
            <w:r w:rsidRPr="003B28E8">
              <w:rPr>
                <w:sz w:val="21"/>
                <w:lang w:bidi="nl-NL"/>
              </w:rPr>
              <w:t xml:space="preserve"> </w:t>
            </w:r>
          </w:p>
          <w:p w14:paraId="0625438F" w14:textId="77777777" w:rsidR="00345F39" w:rsidRPr="00EF21BE" w:rsidRDefault="00345F39" w:rsidP="00345F39">
            <w:pPr>
              <w:pStyle w:val="KleineTekst"/>
              <w:rPr>
                <w:sz w:val="24"/>
              </w:rPr>
            </w:pPr>
            <w:r w:rsidRPr="00EF21BE">
              <w:rPr>
                <w:sz w:val="24"/>
              </w:rPr>
              <w:t>2014 - 2018</w:t>
            </w:r>
          </w:p>
          <w:p w14:paraId="5E9D7F51" w14:textId="77777777" w:rsidR="00345F39" w:rsidRPr="00823C6C" w:rsidRDefault="00345F39" w:rsidP="00345F39">
            <w:pPr>
              <w:pStyle w:val="Tekst"/>
              <w:rPr>
                <w:sz w:val="18"/>
                <w:szCs w:val="18"/>
              </w:rPr>
            </w:pPr>
            <w:r w:rsidRPr="00823C6C">
              <w:rPr>
                <w:sz w:val="18"/>
                <w:szCs w:val="18"/>
              </w:rPr>
              <w:t>Diverse</w:t>
            </w:r>
            <w:r w:rsidRPr="00823C6C">
              <w:rPr>
                <w:color w:val="595959" w:themeColor="text1" w:themeTint="A6"/>
                <w:sz w:val="18"/>
                <w:szCs w:val="18"/>
                <w:lang w:bidi="nl-NL"/>
              </w:rPr>
              <w:t xml:space="preserve"> </w:t>
            </w:r>
            <w:r>
              <w:rPr>
                <w:color w:val="595959" w:themeColor="text1" w:themeTint="A6"/>
                <w:sz w:val="18"/>
                <w:szCs w:val="18"/>
                <w:lang w:bidi="nl-NL"/>
              </w:rPr>
              <w:t xml:space="preserve">functies </w:t>
            </w:r>
            <w:r w:rsidRPr="00823C6C">
              <w:rPr>
                <w:color w:val="595959" w:themeColor="text1" w:themeTint="A6"/>
                <w:sz w:val="18"/>
                <w:szCs w:val="18"/>
                <w:lang w:bidi="nl-NL"/>
              </w:rPr>
              <w:t xml:space="preserve">• </w:t>
            </w:r>
            <w:r w:rsidRPr="004023C3">
              <w:rPr>
                <w:sz w:val="18"/>
                <w:szCs w:val="18"/>
              </w:rPr>
              <w:t>411 Pantsergeniecompagnie 3Pel</w:t>
            </w:r>
          </w:p>
          <w:p w14:paraId="5B2A335F" w14:textId="77777777" w:rsidR="00345F39" w:rsidRDefault="00345F39" w:rsidP="00345F39">
            <w:pPr>
              <w:pStyle w:val="Tekst"/>
            </w:pPr>
          </w:p>
          <w:p w14:paraId="5676D6B5" w14:textId="7D01A165" w:rsidR="0040233B" w:rsidRPr="003B28E8" w:rsidRDefault="00345F39" w:rsidP="00345F39">
            <w:pPr>
              <w:pStyle w:val="Tekst"/>
            </w:pPr>
            <w:r w:rsidRPr="00414007">
              <w:t xml:space="preserve">Ik ben begonnen bij 411 Pantsergeniecompagnie, waar ik verschillende functies heb vervuld. Na mijn bevordering tot korporaal heb ik tweemaal ondersteund </w:t>
            </w:r>
            <w:r>
              <w:t xml:space="preserve">bij het aansturen </w:t>
            </w:r>
            <w:proofErr w:type="gramStart"/>
            <w:r>
              <w:t xml:space="preserve">van  </w:t>
            </w:r>
            <w:r w:rsidRPr="00414007">
              <w:t>een</w:t>
            </w:r>
            <w:proofErr w:type="gramEnd"/>
            <w:r w:rsidRPr="00414007">
              <w:t xml:space="preserve"> groep pantsergenisten, waarbij we één keer op uitzending zijn geweest naar Litouwen.</w:t>
            </w:r>
            <w:r>
              <w:t xml:space="preserve"> </w:t>
            </w:r>
            <w:r w:rsidRPr="00414007">
              <w:t>In 2020 ben ik overgestapt naar de C</w:t>
            </w:r>
            <w:r>
              <w:t>o</w:t>
            </w:r>
            <w:r w:rsidRPr="00414007">
              <w:t xml:space="preserve">-groep om de pelotonscommandant te ondersteunen op de </w:t>
            </w:r>
            <w:proofErr w:type="spellStart"/>
            <w:r w:rsidRPr="00414007">
              <w:t>Fennek</w:t>
            </w:r>
            <w:proofErr w:type="spellEnd"/>
            <w:r w:rsidRPr="00414007">
              <w:t>. Begin 2023 heb ik de overstap gemaakt naar de bataljonsstaf, waar ik een meer rustige functie vervul in combinatie met mijn studie.</w:t>
            </w:r>
          </w:p>
        </w:tc>
      </w:tr>
      <w:tr w:rsidR="00DB3F28" w:rsidRPr="003B28E8" w14:paraId="3F418018" w14:textId="77777777" w:rsidTr="00325A54">
        <w:trPr>
          <w:trHeight w:val="140"/>
        </w:trPr>
        <w:tc>
          <w:tcPr>
            <w:tcW w:w="3096" w:type="dxa"/>
            <w:tcBorders>
              <w:bottom w:val="single" w:sz="18" w:space="0" w:color="BF9268" w:themeColor="accent2"/>
            </w:tcBorders>
          </w:tcPr>
          <w:p w14:paraId="799ADC4D" w14:textId="77777777" w:rsidR="00DB3F28" w:rsidRPr="003B28E8" w:rsidRDefault="00DB3F28" w:rsidP="00325A54"/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45027174" w14:textId="2DFD2E47" w:rsidR="00DB3F28" w:rsidRDefault="00DB3F28" w:rsidP="00325A54">
            <w:pPr>
              <w:pStyle w:val="Kop1"/>
            </w:pPr>
            <w:r>
              <w:t>LEIDERSCHA</w:t>
            </w:r>
            <w:r w:rsidR="006F707A">
              <w:t>P</w:t>
            </w:r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09C7562C" w14:textId="77777777" w:rsidR="00DB3F28" w:rsidRPr="003B28E8" w:rsidRDefault="00DB3F28" w:rsidP="00325A54"/>
        </w:tc>
      </w:tr>
      <w:tr w:rsidR="00DB3F28" w:rsidRPr="003B28E8" w14:paraId="605AD8E8" w14:textId="77777777" w:rsidTr="006F707A">
        <w:trPr>
          <w:trHeight w:val="140"/>
        </w:trPr>
        <w:tc>
          <w:tcPr>
            <w:tcW w:w="3096" w:type="dxa"/>
          </w:tcPr>
          <w:p w14:paraId="4EDBF5B4" w14:textId="77777777" w:rsidR="00DB3F28" w:rsidRPr="003B28E8" w:rsidRDefault="00DB3F28" w:rsidP="00325A54"/>
        </w:tc>
        <w:tc>
          <w:tcPr>
            <w:tcW w:w="3049" w:type="dxa"/>
            <w:vMerge/>
            <w:shd w:val="clear" w:color="auto" w:fill="303848" w:themeFill="accent1"/>
            <w:vAlign w:val="center"/>
          </w:tcPr>
          <w:p w14:paraId="676DE430" w14:textId="77777777" w:rsidR="00DB3F28" w:rsidRDefault="00DB3F28" w:rsidP="00325A54">
            <w:pPr>
              <w:pStyle w:val="Kop1"/>
            </w:pPr>
          </w:p>
        </w:tc>
        <w:tc>
          <w:tcPr>
            <w:tcW w:w="2821" w:type="dxa"/>
          </w:tcPr>
          <w:p w14:paraId="7DD7F18E" w14:textId="77777777" w:rsidR="00DB3F28" w:rsidRPr="003B28E8" w:rsidRDefault="00DB3F28" w:rsidP="00325A54"/>
        </w:tc>
      </w:tr>
      <w:tr w:rsidR="00DB3F28" w:rsidRPr="003B28E8" w14:paraId="0EFF0B24" w14:textId="77777777" w:rsidTr="006F707A">
        <w:trPr>
          <w:trHeight w:val="1949"/>
        </w:trPr>
        <w:tc>
          <w:tcPr>
            <w:tcW w:w="8966" w:type="dxa"/>
            <w:gridSpan w:val="3"/>
            <w:shd w:val="clear" w:color="auto" w:fill="FFFFFF" w:themeFill="background1"/>
            <w:vAlign w:val="center"/>
          </w:tcPr>
          <w:p w14:paraId="346D466C" w14:textId="77777777" w:rsidR="00DB3F28" w:rsidRDefault="00DB3F28" w:rsidP="00DB3F28">
            <w:pPr>
              <w:pStyle w:val="Tekst"/>
              <w:numPr>
                <w:ilvl w:val="0"/>
                <w:numId w:val="2"/>
              </w:numPr>
            </w:pPr>
            <w:r w:rsidRPr="009E41C9">
              <w:t>Leidinggeven aan een groep pantsergenisten</w:t>
            </w:r>
          </w:p>
          <w:p w14:paraId="522CFF70" w14:textId="77777777" w:rsidR="00DB3F28" w:rsidRDefault="00DB3F28" w:rsidP="00DB3F28">
            <w:pPr>
              <w:pStyle w:val="Tekst"/>
              <w:numPr>
                <w:ilvl w:val="0"/>
                <w:numId w:val="2"/>
              </w:numPr>
            </w:pPr>
            <w:r w:rsidRPr="009E41C9">
              <w:t>Besluitvaardig onder stressvolle omstandigheden</w:t>
            </w:r>
          </w:p>
          <w:p w14:paraId="1F17E2DD" w14:textId="5F336816" w:rsidR="00DB3F28" w:rsidRPr="003B28E8" w:rsidRDefault="00DB3F28" w:rsidP="00DB3F28">
            <w:pPr>
              <w:pStyle w:val="Tekst"/>
              <w:numPr>
                <w:ilvl w:val="0"/>
                <w:numId w:val="2"/>
              </w:numPr>
            </w:pPr>
            <w:r>
              <w:t>Verantwoordelijk voor planning en uitvoering van werkzaamheden</w:t>
            </w:r>
          </w:p>
          <w:p w14:paraId="7266FA25" w14:textId="77777777" w:rsidR="00DB3F28" w:rsidRPr="003B28E8" w:rsidRDefault="00DB3F28" w:rsidP="00DB3F28">
            <w:pPr>
              <w:pStyle w:val="Tekst"/>
            </w:pPr>
            <w:r w:rsidRPr="003B28E8">
              <w:rPr>
                <w:lang w:bidi="nl-NL"/>
              </w:rPr>
              <w:t xml:space="preserve"> </w:t>
            </w:r>
          </w:p>
          <w:p w14:paraId="739750AE" w14:textId="77777777" w:rsidR="00DB3F28" w:rsidRPr="003B28E8" w:rsidRDefault="00DB3F28" w:rsidP="00DB3F28">
            <w:pPr>
              <w:pStyle w:val="Tekst"/>
            </w:pPr>
          </w:p>
        </w:tc>
      </w:tr>
      <w:tr w:rsidR="006F707A" w:rsidRPr="003B28E8" w14:paraId="5E51221D" w14:textId="77777777" w:rsidTr="0029670E">
        <w:trPr>
          <w:trHeight w:val="140"/>
        </w:trPr>
        <w:tc>
          <w:tcPr>
            <w:tcW w:w="3096" w:type="dxa"/>
            <w:tcBorders>
              <w:bottom w:val="single" w:sz="18" w:space="0" w:color="BF9268" w:themeColor="accent2"/>
            </w:tcBorders>
          </w:tcPr>
          <w:p w14:paraId="5A9A64D1" w14:textId="77777777" w:rsidR="006F707A" w:rsidRPr="003B28E8" w:rsidRDefault="006F707A" w:rsidP="0029670E"/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701A9B09" w14:textId="4F204462" w:rsidR="006F707A" w:rsidRDefault="006F707A" w:rsidP="0029670E">
            <w:pPr>
              <w:pStyle w:val="Kop1"/>
            </w:pPr>
            <w:r>
              <w:t>COMMUNICATIE</w:t>
            </w:r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47BAA4CD" w14:textId="77777777" w:rsidR="006F707A" w:rsidRPr="003B28E8" w:rsidRDefault="006F707A" w:rsidP="0029670E"/>
        </w:tc>
      </w:tr>
      <w:tr w:rsidR="006F707A" w:rsidRPr="003B28E8" w14:paraId="45CFA959" w14:textId="77777777" w:rsidTr="0029670E">
        <w:trPr>
          <w:trHeight w:val="140"/>
        </w:trPr>
        <w:tc>
          <w:tcPr>
            <w:tcW w:w="3096" w:type="dxa"/>
          </w:tcPr>
          <w:p w14:paraId="6996A3F9" w14:textId="77777777" w:rsidR="006F707A" w:rsidRPr="003B28E8" w:rsidRDefault="006F707A" w:rsidP="0029670E"/>
        </w:tc>
        <w:tc>
          <w:tcPr>
            <w:tcW w:w="3049" w:type="dxa"/>
            <w:vMerge/>
            <w:shd w:val="clear" w:color="auto" w:fill="303848" w:themeFill="accent1"/>
            <w:vAlign w:val="center"/>
          </w:tcPr>
          <w:p w14:paraId="531D87CF" w14:textId="77777777" w:rsidR="006F707A" w:rsidRDefault="006F707A" w:rsidP="0029670E">
            <w:pPr>
              <w:pStyle w:val="Kop1"/>
            </w:pPr>
          </w:p>
        </w:tc>
        <w:tc>
          <w:tcPr>
            <w:tcW w:w="2821" w:type="dxa"/>
          </w:tcPr>
          <w:p w14:paraId="2EEFEFCF" w14:textId="77777777" w:rsidR="006F707A" w:rsidRPr="003B28E8" w:rsidRDefault="006F707A" w:rsidP="0029670E"/>
        </w:tc>
      </w:tr>
      <w:tr w:rsidR="00DB3F28" w:rsidRPr="003B28E8" w14:paraId="28744901" w14:textId="77777777" w:rsidTr="006F707A">
        <w:trPr>
          <w:trHeight w:val="1614"/>
        </w:trPr>
        <w:tc>
          <w:tcPr>
            <w:tcW w:w="8966" w:type="dxa"/>
            <w:gridSpan w:val="3"/>
            <w:shd w:val="clear" w:color="auto" w:fill="FFFFFF" w:themeFill="background1"/>
          </w:tcPr>
          <w:p w14:paraId="3C06AE53" w14:textId="77777777" w:rsidR="00DB3F28" w:rsidRDefault="00DB3F28" w:rsidP="00DB3F28">
            <w:pPr>
              <w:pStyle w:val="Tekst"/>
              <w:numPr>
                <w:ilvl w:val="0"/>
                <w:numId w:val="2"/>
              </w:numPr>
            </w:pPr>
            <w:r w:rsidRPr="00036CA4">
              <w:t>Aansturen van teams onder druk</w:t>
            </w:r>
          </w:p>
          <w:p w14:paraId="144957D4" w14:textId="77777777" w:rsidR="00DB3F28" w:rsidRDefault="00DB3F28" w:rsidP="00DB3F28">
            <w:pPr>
              <w:pStyle w:val="Tekst"/>
              <w:numPr>
                <w:ilvl w:val="0"/>
                <w:numId w:val="2"/>
              </w:numPr>
            </w:pPr>
            <w:r w:rsidRPr="00036CA4">
              <w:t>Duidelijke overdracht van taken en informatie</w:t>
            </w:r>
          </w:p>
          <w:p w14:paraId="0C0F2068" w14:textId="675A750D" w:rsidR="00DB3F28" w:rsidRDefault="00DB3F28" w:rsidP="00DB3F28">
            <w:pPr>
              <w:pStyle w:val="Tekst"/>
              <w:numPr>
                <w:ilvl w:val="0"/>
                <w:numId w:val="2"/>
              </w:numPr>
            </w:pPr>
            <w:r>
              <w:t>C</w:t>
            </w:r>
            <w:r w:rsidRPr="002D6BFB">
              <w:t>ommuniceren binnen hiërarchische structuren</w:t>
            </w:r>
          </w:p>
          <w:p w14:paraId="1FEB7079" w14:textId="77777777" w:rsidR="00DB3F28" w:rsidRPr="00345F39" w:rsidRDefault="00DB3F28" w:rsidP="00DB3F28"/>
          <w:p w14:paraId="3B5AE0F1" w14:textId="77777777" w:rsidR="00DB3F28" w:rsidRPr="003B28E8" w:rsidRDefault="00DB3F28" w:rsidP="00DB3F28">
            <w:pPr>
              <w:pStyle w:val="Tekst"/>
            </w:pPr>
          </w:p>
        </w:tc>
      </w:tr>
      <w:tr w:rsidR="00DB3F28" w:rsidRPr="003B28E8" w14:paraId="42E8E99F" w14:textId="77777777" w:rsidTr="00345F39">
        <w:trPr>
          <w:trHeight w:val="100"/>
        </w:trPr>
        <w:tc>
          <w:tcPr>
            <w:tcW w:w="3096" w:type="dxa"/>
          </w:tcPr>
          <w:p w14:paraId="102181D5" w14:textId="77777777" w:rsidR="00DB3F28" w:rsidRPr="003B28E8" w:rsidRDefault="00DB3F28" w:rsidP="00DB3F28"/>
        </w:tc>
        <w:tc>
          <w:tcPr>
            <w:tcW w:w="5870" w:type="dxa"/>
            <w:gridSpan w:val="2"/>
          </w:tcPr>
          <w:p w14:paraId="7A5D11CA" w14:textId="77777777" w:rsidR="00DB3F28" w:rsidRDefault="00DB3F28" w:rsidP="00DB3F28"/>
          <w:p w14:paraId="5A86EB11" w14:textId="77777777" w:rsidR="00DB3F28" w:rsidRDefault="00DB3F28" w:rsidP="00DB3F28"/>
          <w:p w14:paraId="41F125AE" w14:textId="77777777" w:rsidR="00DB3F28" w:rsidRDefault="00DB3F28" w:rsidP="00DB3F28"/>
          <w:p w14:paraId="707E9361" w14:textId="77777777" w:rsidR="00DB3F28" w:rsidRPr="003B28E8" w:rsidRDefault="00DB3F28" w:rsidP="00DB3F28"/>
        </w:tc>
      </w:tr>
      <w:tr w:rsidR="00DB3F28" w:rsidRPr="003B28E8" w14:paraId="3924B7F8" w14:textId="77777777" w:rsidTr="00DB3F28">
        <w:trPr>
          <w:trHeight w:val="140"/>
        </w:trPr>
        <w:tc>
          <w:tcPr>
            <w:tcW w:w="3096" w:type="dxa"/>
            <w:tcBorders>
              <w:bottom w:val="single" w:sz="18" w:space="0" w:color="BF9268" w:themeColor="accent2"/>
            </w:tcBorders>
          </w:tcPr>
          <w:p w14:paraId="3396B08E" w14:textId="77777777" w:rsidR="00DB3F28" w:rsidRPr="003B28E8" w:rsidRDefault="00DB3F28" w:rsidP="00DB3F28"/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37000AE8" w14:textId="0F21F244" w:rsidR="00DB3F28" w:rsidRDefault="00DB3F28" w:rsidP="00DB3F28">
            <w:pPr>
              <w:pStyle w:val="Kop1"/>
            </w:pPr>
            <w:r>
              <w:t>PROJECTEN</w:t>
            </w:r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17AF3F86" w14:textId="77777777" w:rsidR="00DB3F28" w:rsidRPr="003B28E8" w:rsidRDefault="00DB3F28" w:rsidP="00DB3F28"/>
        </w:tc>
      </w:tr>
      <w:tr w:rsidR="00DB3F28" w:rsidRPr="003B28E8" w14:paraId="2E90FE74" w14:textId="77777777" w:rsidTr="00DB3F28">
        <w:trPr>
          <w:trHeight w:val="140"/>
        </w:trPr>
        <w:tc>
          <w:tcPr>
            <w:tcW w:w="3096" w:type="dxa"/>
          </w:tcPr>
          <w:p w14:paraId="50B27916" w14:textId="77777777" w:rsidR="00DB3F28" w:rsidRPr="003B28E8" w:rsidRDefault="00DB3F28" w:rsidP="00DB3F28"/>
        </w:tc>
        <w:tc>
          <w:tcPr>
            <w:tcW w:w="3049" w:type="dxa"/>
            <w:vMerge/>
            <w:shd w:val="clear" w:color="auto" w:fill="303848" w:themeFill="accent1"/>
            <w:vAlign w:val="center"/>
          </w:tcPr>
          <w:p w14:paraId="69DC3295" w14:textId="77777777" w:rsidR="00DB3F28" w:rsidRDefault="00DB3F28" w:rsidP="00DB3F28">
            <w:pPr>
              <w:pStyle w:val="Kop1"/>
            </w:pPr>
          </w:p>
        </w:tc>
        <w:tc>
          <w:tcPr>
            <w:tcW w:w="2821" w:type="dxa"/>
          </w:tcPr>
          <w:p w14:paraId="3F8D660E" w14:textId="77777777" w:rsidR="00DB3F28" w:rsidRPr="003B28E8" w:rsidRDefault="00DB3F28" w:rsidP="00DB3F28"/>
        </w:tc>
      </w:tr>
      <w:tr w:rsidR="00DB3F28" w:rsidRPr="003B28E8" w14:paraId="31C959A4" w14:textId="77777777" w:rsidTr="00A673DA">
        <w:trPr>
          <w:trHeight w:val="140"/>
        </w:trPr>
        <w:tc>
          <w:tcPr>
            <w:tcW w:w="8966" w:type="dxa"/>
            <w:gridSpan w:val="3"/>
          </w:tcPr>
          <w:p w14:paraId="70E55A99" w14:textId="16B2ED82" w:rsidR="00DB3F28" w:rsidRPr="00E83841" w:rsidRDefault="00DB3F28" w:rsidP="00DB3F28">
            <w:pPr>
              <w:pStyle w:val="Tekst"/>
            </w:pPr>
            <w:r w:rsidRPr="00E83841">
              <w:t>Memory Game (Javascript)</w:t>
            </w:r>
          </w:p>
          <w:p w14:paraId="29D19BE4" w14:textId="77777777" w:rsidR="00DB3F28" w:rsidRPr="00E83841" w:rsidRDefault="00DB3F28" w:rsidP="00DB3F28">
            <w:pPr>
              <w:pStyle w:val="Tekst"/>
            </w:pPr>
          </w:p>
          <w:p w14:paraId="69563A7D" w14:textId="77777777" w:rsidR="00DB3F28" w:rsidRPr="00E83841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83841">
              <w:t>Dynamisch speelveld (4x4, 5x5, 6x6) via gebruikersinput</w:t>
            </w:r>
          </w:p>
          <w:p w14:paraId="2C0EC43F" w14:textId="77777777" w:rsidR="00DB3F28" w:rsidRPr="00E83841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83841">
              <w:t>Implementatie van kaart-</w:t>
            </w:r>
            <w:proofErr w:type="spellStart"/>
            <w:r w:rsidRPr="00E83841">
              <w:t>shuffle</w:t>
            </w:r>
            <w:proofErr w:type="spellEnd"/>
            <w:r w:rsidRPr="00E83841">
              <w:t xml:space="preserve"> en match-logica</w:t>
            </w:r>
          </w:p>
          <w:p w14:paraId="4D8B81DF" w14:textId="77777777" w:rsidR="00DB3F28" w:rsidRPr="00E83841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83841">
              <w:t>Gebruik van DOM-manipulatie en event handling</w:t>
            </w:r>
          </w:p>
          <w:p w14:paraId="7C0231CF" w14:textId="77777777" w:rsidR="00DB3F28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83841">
              <w:t>Focus op gebruikersinteractie en spelverloop</w:t>
            </w:r>
          </w:p>
          <w:p w14:paraId="7B3DBE51" w14:textId="77777777" w:rsidR="00DB3F28" w:rsidRDefault="00DB3F28" w:rsidP="00DB3F28"/>
          <w:p w14:paraId="0ABB2DD4" w14:textId="77777777" w:rsidR="00DB3F28" w:rsidRPr="00EC2EEF" w:rsidRDefault="00DB3F28" w:rsidP="00DB3F28">
            <w:pPr>
              <w:pStyle w:val="Tekst"/>
            </w:pPr>
            <w:r w:rsidRPr="00EC2EEF">
              <w:t>PHP Applicatie – “</w:t>
            </w:r>
            <w:proofErr w:type="spellStart"/>
            <w:r w:rsidRPr="00EC2EEF">
              <w:t>Emokonijn</w:t>
            </w:r>
            <w:proofErr w:type="spellEnd"/>
            <w:r w:rsidRPr="00EC2EEF">
              <w:t>”</w:t>
            </w:r>
          </w:p>
          <w:p w14:paraId="49D9CFFE" w14:textId="35BD9C83" w:rsidR="00DB3F28" w:rsidRPr="00EC2EEF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C2EEF">
              <w:t xml:space="preserve">Object georiënteerd programmeren met classes </w:t>
            </w:r>
          </w:p>
          <w:p w14:paraId="440D2308" w14:textId="77777777" w:rsidR="00DB3F28" w:rsidRPr="00EC2EEF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C2EEF">
              <w:t xml:space="preserve">Gebruik van arrays voor dynamische content </w:t>
            </w:r>
          </w:p>
          <w:p w14:paraId="4705C8FD" w14:textId="77777777" w:rsidR="00DB3F28" w:rsidRPr="00EC2EEF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C2EEF">
              <w:t xml:space="preserve">Scoreverwerking en statusbeheer </w:t>
            </w:r>
          </w:p>
          <w:p w14:paraId="43FC7F01" w14:textId="77777777" w:rsidR="00DB3F28" w:rsidRDefault="00DB3F28" w:rsidP="00DB3F28">
            <w:pPr>
              <w:pStyle w:val="Tekst"/>
              <w:numPr>
                <w:ilvl w:val="0"/>
                <w:numId w:val="1"/>
              </w:numPr>
            </w:pPr>
            <w:r w:rsidRPr="00EC2EEF">
              <w:t>Scheiding van logica en weergave</w:t>
            </w:r>
          </w:p>
          <w:p w14:paraId="48A1352F" w14:textId="77777777" w:rsidR="00DB3F28" w:rsidRDefault="00DB3F28" w:rsidP="00DB3F28"/>
          <w:p w14:paraId="6B823486" w14:textId="5E3E3F10" w:rsidR="00DB3F28" w:rsidRPr="00153AE3" w:rsidRDefault="00DB3F28" w:rsidP="00DB3F28">
            <w:hyperlink r:id="rId8" w:history="1">
              <w:r w:rsidRPr="00B43D9A">
                <w:rPr>
                  <w:rStyle w:val="Hyperlink"/>
                </w:rPr>
                <w:t xml:space="preserve">GitHub </w:t>
              </w:r>
              <w:proofErr w:type="gramStart"/>
              <w:r w:rsidRPr="00B43D9A">
                <w:rPr>
                  <w:rStyle w:val="Hyperlink"/>
                </w:rPr>
                <w:t>link !</w:t>
              </w:r>
              <w:proofErr w:type="gramEnd"/>
            </w:hyperlink>
            <w:r>
              <w:t xml:space="preserve"> </w:t>
            </w:r>
          </w:p>
          <w:p w14:paraId="18CC5D74" w14:textId="77777777" w:rsidR="00DB3F28" w:rsidRDefault="00DB3F28" w:rsidP="00DB3F28"/>
          <w:p w14:paraId="31D775A7" w14:textId="77777777" w:rsidR="00DB3F28" w:rsidRPr="003B28E8" w:rsidRDefault="00DB3F28" w:rsidP="00DB3F28"/>
        </w:tc>
      </w:tr>
      <w:tr w:rsidR="00DB3F28" w:rsidRPr="003B28E8" w14:paraId="5987E464" w14:textId="77777777" w:rsidTr="00DB3F28">
        <w:trPr>
          <w:trHeight w:val="140"/>
        </w:trPr>
        <w:tc>
          <w:tcPr>
            <w:tcW w:w="3096" w:type="dxa"/>
            <w:tcBorders>
              <w:bottom w:val="single" w:sz="18" w:space="0" w:color="BF9268" w:themeColor="accent2"/>
            </w:tcBorders>
          </w:tcPr>
          <w:p w14:paraId="425C2C09" w14:textId="77777777" w:rsidR="00DB3F28" w:rsidRPr="003B28E8" w:rsidRDefault="00DB3F28" w:rsidP="00DB3F28"/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651232DA" w14:textId="4537A637" w:rsidR="00DB3F28" w:rsidRDefault="00DB3F28" w:rsidP="00DB3F28">
            <w:pPr>
              <w:pStyle w:val="Kop1"/>
            </w:pPr>
            <w:r>
              <w:t>CERTIFICATEN</w:t>
            </w:r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0635D062" w14:textId="77777777" w:rsidR="00DB3F28" w:rsidRPr="003B28E8" w:rsidRDefault="00DB3F28" w:rsidP="00DB3F28"/>
        </w:tc>
      </w:tr>
      <w:tr w:rsidR="00DB3F28" w:rsidRPr="003B28E8" w14:paraId="2479E9B4" w14:textId="77777777" w:rsidTr="00DB3F28">
        <w:trPr>
          <w:trHeight w:val="140"/>
        </w:trPr>
        <w:tc>
          <w:tcPr>
            <w:tcW w:w="3096" w:type="dxa"/>
          </w:tcPr>
          <w:p w14:paraId="4D51B149" w14:textId="77777777" w:rsidR="00DB3F28" w:rsidRPr="003B28E8" w:rsidRDefault="00DB3F28" w:rsidP="00DB3F28"/>
        </w:tc>
        <w:tc>
          <w:tcPr>
            <w:tcW w:w="3049" w:type="dxa"/>
            <w:vMerge/>
            <w:shd w:val="clear" w:color="auto" w:fill="303848" w:themeFill="accent1"/>
            <w:vAlign w:val="center"/>
          </w:tcPr>
          <w:p w14:paraId="520B1902" w14:textId="77777777" w:rsidR="00DB3F28" w:rsidRDefault="00DB3F28" w:rsidP="00DB3F28">
            <w:pPr>
              <w:pStyle w:val="Kop1"/>
            </w:pPr>
          </w:p>
        </w:tc>
        <w:tc>
          <w:tcPr>
            <w:tcW w:w="2821" w:type="dxa"/>
          </w:tcPr>
          <w:p w14:paraId="0ECB3340" w14:textId="77777777" w:rsidR="00DB3F28" w:rsidRPr="003B28E8" w:rsidRDefault="00DB3F28" w:rsidP="00DB3F28"/>
        </w:tc>
      </w:tr>
      <w:tr w:rsidR="00DB3F28" w:rsidRPr="003B28E8" w14:paraId="2FEECAB3" w14:textId="77777777" w:rsidTr="00A673DA">
        <w:trPr>
          <w:trHeight w:val="140"/>
        </w:trPr>
        <w:tc>
          <w:tcPr>
            <w:tcW w:w="8966" w:type="dxa"/>
            <w:gridSpan w:val="3"/>
          </w:tcPr>
          <w:p w14:paraId="46E55995" w14:textId="77777777" w:rsidR="00DB3F28" w:rsidRDefault="00DB3F28" w:rsidP="00DB3F28"/>
          <w:p w14:paraId="4128F91B" w14:textId="0F15803D" w:rsidR="00DB3F28" w:rsidRDefault="00DB3F28" w:rsidP="00DB3F28">
            <w:pPr>
              <w:pStyle w:val="Lijstalinea"/>
              <w:numPr>
                <w:ilvl w:val="0"/>
                <w:numId w:val="1"/>
              </w:numPr>
            </w:pPr>
            <w:r>
              <w:t xml:space="preserve">AMBI e-CF </w:t>
            </w:r>
            <w:proofErr w:type="spellStart"/>
            <w:r>
              <w:t>Infrastructure</w:t>
            </w:r>
            <w:proofErr w:type="spellEnd"/>
          </w:p>
          <w:p w14:paraId="68A57E65" w14:textId="426B6B87" w:rsidR="00DB3F28" w:rsidRPr="00DB3F28" w:rsidRDefault="00DB3F28" w:rsidP="00DB3F28">
            <w:pPr>
              <w:pStyle w:val="Lijstalinea"/>
            </w:pPr>
          </w:p>
        </w:tc>
      </w:tr>
      <w:tr w:rsidR="00DB3F28" w:rsidRPr="003B28E8" w14:paraId="7CB7431C" w14:textId="77777777" w:rsidTr="00DB3F28">
        <w:trPr>
          <w:trHeight w:val="140"/>
        </w:trPr>
        <w:tc>
          <w:tcPr>
            <w:tcW w:w="3096" w:type="dxa"/>
            <w:tcBorders>
              <w:bottom w:val="single" w:sz="18" w:space="0" w:color="BF9268" w:themeColor="accent2"/>
            </w:tcBorders>
          </w:tcPr>
          <w:p w14:paraId="7C575C7D" w14:textId="77777777" w:rsidR="00DB3F28" w:rsidRPr="003B28E8" w:rsidRDefault="00DB3F28" w:rsidP="00DB3F28"/>
        </w:tc>
        <w:tc>
          <w:tcPr>
            <w:tcW w:w="3049" w:type="dxa"/>
            <w:vMerge w:val="restart"/>
            <w:shd w:val="clear" w:color="auto" w:fill="303848" w:themeFill="accent1"/>
            <w:vAlign w:val="center"/>
          </w:tcPr>
          <w:p w14:paraId="3E841E8C" w14:textId="77777777" w:rsidR="00DB3F28" w:rsidRPr="003B28E8" w:rsidRDefault="00000000" w:rsidP="00DB3F28">
            <w:pPr>
              <w:pStyle w:val="Kop1"/>
            </w:pPr>
            <w:sdt>
              <w:sdtPr>
                <w:id w:val="1294558939"/>
                <w:placeholder>
                  <w:docPart w:val="B0AED80302684796BCCD817846207E36"/>
                </w:placeholder>
                <w:temporary/>
                <w:showingPlcHdr/>
                <w15:appearance w15:val="hidden"/>
                <w:text/>
              </w:sdtPr>
              <w:sdtContent>
                <w:r w:rsidR="00DB3F28" w:rsidRPr="003B28E8">
                  <w:rPr>
                    <w:lang w:bidi="nl-NL"/>
                  </w:rPr>
                  <w:t>REFERENTIES</w:t>
                </w:r>
              </w:sdtContent>
            </w:sdt>
          </w:p>
        </w:tc>
        <w:tc>
          <w:tcPr>
            <w:tcW w:w="2821" w:type="dxa"/>
            <w:tcBorders>
              <w:bottom w:val="single" w:sz="18" w:space="0" w:color="BF9268" w:themeColor="accent2"/>
            </w:tcBorders>
          </w:tcPr>
          <w:p w14:paraId="6D94B381" w14:textId="77777777" w:rsidR="00DB3F28" w:rsidRPr="003B28E8" w:rsidRDefault="00DB3F28" w:rsidP="00DB3F28"/>
        </w:tc>
      </w:tr>
      <w:tr w:rsidR="00DB3F28" w:rsidRPr="003B28E8" w14:paraId="30583400" w14:textId="77777777" w:rsidTr="00DB3F28">
        <w:trPr>
          <w:trHeight w:val="140"/>
        </w:trPr>
        <w:tc>
          <w:tcPr>
            <w:tcW w:w="3096" w:type="dxa"/>
            <w:tcBorders>
              <w:top w:val="single" w:sz="18" w:space="0" w:color="BF9268" w:themeColor="accent2"/>
            </w:tcBorders>
          </w:tcPr>
          <w:p w14:paraId="1D969511" w14:textId="77777777" w:rsidR="00DB3F28" w:rsidRPr="003B28E8" w:rsidRDefault="00DB3F28" w:rsidP="00DB3F28"/>
        </w:tc>
        <w:tc>
          <w:tcPr>
            <w:tcW w:w="3049" w:type="dxa"/>
            <w:vMerge/>
            <w:shd w:val="clear" w:color="auto" w:fill="303848" w:themeFill="accent1"/>
          </w:tcPr>
          <w:p w14:paraId="34E16573" w14:textId="77777777" w:rsidR="00DB3F28" w:rsidRPr="003B28E8" w:rsidRDefault="00DB3F28" w:rsidP="00DB3F28">
            <w:pPr>
              <w:pStyle w:val="Kop1"/>
            </w:pPr>
          </w:p>
        </w:tc>
        <w:tc>
          <w:tcPr>
            <w:tcW w:w="2821" w:type="dxa"/>
          </w:tcPr>
          <w:p w14:paraId="45FDB010" w14:textId="77777777" w:rsidR="00DB3F28" w:rsidRPr="003B28E8" w:rsidRDefault="00DB3F28" w:rsidP="00DB3F28"/>
        </w:tc>
      </w:tr>
      <w:tr w:rsidR="00DB3F28" w:rsidRPr="003B28E8" w14:paraId="32CD3FA8" w14:textId="77777777" w:rsidTr="00345F39">
        <w:trPr>
          <w:trHeight w:val="622"/>
        </w:trPr>
        <w:tc>
          <w:tcPr>
            <w:tcW w:w="8966" w:type="dxa"/>
            <w:gridSpan w:val="3"/>
            <w:tcBorders>
              <w:bottom w:val="single" w:sz="18" w:space="0" w:color="BF9268" w:themeColor="accent2"/>
            </w:tcBorders>
            <w:vAlign w:val="center"/>
          </w:tcPr>
          <w:p w14:paraId="42CFA3D7" w14:textId="180C7DFA" w:rsidR="00DB3F28" w:rsidRPr="003B28E8" w:rsidRDefault="00DB3F28" w:rsidP="00DB3F28">
            <w:pPr>
              <w:pStyle w:val="Tekst"/>
            </w:pPr>
            <w:r>
              <w:t>Beschikbaar op aanvraag.</w:t>
            </w:r>
          </w:p>
        </w:tc>
      </w:tr>
    </w:tbl>
    <w:p w14:paraId="070FCDA0" w14:textId="77777777" w:rsidR="00C55D85" w:rsidRPr="003B28E8" w:rsidRDefault="00C55D85"/>
    <w:sectPr w:rsidR="00C55D85" w:rsidRPr="003B28E8" w:rsidSect="00E06A06">
      <w:headerReference w:type="default" r:id="rId9"/>
      <w:pgSz w:w="11906" w:h="16838" w:code="9"/>
      <w:pgMar w:top="720" w:right="1440" w:bottom="72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DFB96" w14:textId="77777777" w:rsidR="005E38B7" w:rsidRDefault="005E38B7" w:rsidP="00F316AD">
      <w:r>
        <w:separator/>
      </w:r>
    </w:p>
  </w:endnote>
  <w:endnote w:type="continuationSeparator" w:id="0">
    <w:p w14:paraId="654C4285" w14:textId="77777777" w:rsidR="005E38B7" w:rsidRDefault="005E38B7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329C4" w14:textId="77777777" w:rsidR="005E38B7" w:rsidRDefault="005E38B7" w:rsidP="00F316AD">
      <w:r>
        <w:separator/>
      </w:r>
    </w:p>
  </w:footnote>
  <w:footnote w:type="continuationSeparator" w:id="0">
    <w:p w14:paraId="42FBFB28" w14:textId="77777777" w:rsidR="005E38B7" w:rsidRDefault="005E38B7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890BA" w14:textId="77777777" w:rsidR="00F316AD" w:rsidRPr="001700F2" w:rsidRDefault="00F316AD">
    <w:pPr>
      <w:pStyle w:val="Koptekst"/>
    </w:pPr>
    <w:r w:rsidRPr="001700F2">
      <w:rPr>
        <w:rFonts w:ascii="Times New Roman" w:eastAsia="Times New Roman" w:hAnsi="Times New Roman" w:cs="Times New Roman"/>
        <w:noProof/>
        <w:lang w:bidi="nl-NL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B88482E" wp14:editId="399CC372">
              <wp:simplePos x="0" y="0"/>
              <wp:positionH relativeFrom="column">
                <wp:posOffset>-914400</wp:posOffset>
              </wp:positionH>
              <wp:positionV relativeFrom="paragraph">
                <wp:posOffset>-432435</wp:posOffset>
              </wp:positionV>
              <wp:extent cx="7771130" cy="1249680"/>
              <wp:effectExtent l="0" t="0" r="1270" b="0"/>
              <wp:wrapNone/>
              <wp:docPr id="6" name="Rechthoek 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71130" cy="124968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8968D31" id="Rechthoek 7" o:spid="_x0000_s1026" alt="&quot;&quot;" style="position:absolute;margin-left:-1in;margin-top:-34.05pt;width:611.9pt;height:98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" fillcolor="#303848 [3204]" stroked="f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9317E"/>
    <w:multiLevelType w:val="hybridMultilevel"/>
    <w:tmpl w:val="3EEC4B7A"/>
    <w:lvl w:ilvl="0" w:tplc="ADF875DE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A3082"/>
    <w:multiLevelType w:val="hybridMultilevel"/>
    <w:tmpl w:val="D5C22226"/>
    <w:lvl w:ilvl="0" w:tplc="203AD7A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6499181">
    <w:abstractNumId w:val="1"/>
  </w:num>
  <w:num w:numId="2" w16cid:durableId="14339366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F39"/>
    <w:rsid w:val="000C096D"/>
    <w:rsid w:val="001700F2"/>
    <w:rsid w:val="001871FF"/>
    <w:rsid w:val="001D4771"/>
    <w:rsid w:val="001F4150"/>
    <w:rsid w:val="00290481"/>
    <w:rsid w:val="0029715D"/>
    <w:rsid w:val="00345F39"/>
    <w:rsid w:val="003B28E8"/>
    <w:rsid w:val="0040233B"/>
    <w:rsid w:val="00417663"/>
    <w:rsid w:val="00445F8B"/>
    <w:rsid w:val="004D0355"/>
    <w:rsid w:val="004E6224"/>
    <w:rsid w:val="005D2581"/>
    <w:rsid w:val="005E38B7"/>
    <w:rsid w:val="00617740"/>
    <w:rsid w:val="006348B3"/>
    <w:rsid w:val="006C60E6"/>
    <w:rsid w:val="006F707A"/>
    <w:rsid w:val="00802059"/>
    <w:rsid w:val="0089710E"/>
    <w:rsid w:val="00914100"/>
    <w:rsid w:val="009E0EBF"/>
    <w:rsid w:val="00A74E15"/>
    <w:rsid w:val="00AE09A9"/>
    <w:rsid w:val="00B346D7"/>
    <w:rsid w:val="00B43D9A"/>
    <w:rsid w:val="00C55D85"/>
    <w:rsid w:val="00C576D3"/>
    <w:rsid w:val="00C728D3"/>
    <w:rsid w:val="00CD50FD"/>
    <w:rsid w:val="00D000DE"/>
    <w:rsid w:val="00D20DA9"/>
    <w:rsid w:val="00D26A79"/>
    <w:rsid w:val="00DB3F28"/>
    <w:rsid w:val="00DD5C35"/>
    <w:rsid w:val="00E06A06"/>
    <w:rsid w:val="00E53774"/>
    <w:rsid w:val="00EA03EF"/>
    <w:rsid w:val="00F0773A"/>
    <w:rsid w:val="00F3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722686"/>
  <w15:chartTrackingRefBased/>
  <w15:docId w15:val="{0ECBA35F-16D0-4D54-AC43-0D44F81C9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uiPriority w:val="6"/>
    <w:qFormat/>
    <w:rsid w:val="001700F2"/>
    <w:rPr>
      <w:color w:val="000000" w:themeColor="text1"/>
    </w:rPr>
  </w:style>
  <w:style w:type="paragraph" w:styleId="Kop1">
    <w:name w:val="heading 1"/>
    <w:basedOn w:val="Standaard"/>
    <w:next w:val="Standaard"/>
    <w:link w:val="Kop1Char"/>
    <w:uiPriority w:val="2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Kop2">
    <w:name w:val="heading 2"/>
    <w:basedOn w:val="Standaard"/>
    <w:next w:val="Standaard"/>
    <w:link w:val="Kop2Ch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semiHidden/>
    <w:rsid w:val="00D20DA9"/>
    <w:rPr>
      <w:color w:val="000000" w:themeColor="text1"/>
    </w:rPr>
  </w:style>
  <w:style w:type="paragraph" w:styleId="Voettekst">
    <w:name w:val="footer"/>
    <w:basedOn w:val="Standaard"/>
    <w:link w:val="Voettekst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VoettekstChar">
    <w:name w:val="Voettekst Char"/>
    <w:basedOn w:val="Standaardalinea-lettertype"/>
    <w:link w:val="Voettekst"/>
    <w:uiPriority w:val="99"/>
    <w:semiHidden/>
    <w:rsid w:val="00D20DA9"/>
    <w:rPr>
      <w:color w:val="000000" w:themeColor="text1"/>
    </w:rPr>
  </w:style>
  <w:style w:type="table" w:styleId="Tabelraster">
    <w:name w:val="Table Grid"/>
    <w:basedOn w:val="Standaardtabe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el">
    <w:name w:val="Title"/>
    <w:basedOn w:val="Standaard"/>
    <w:next w:val="Standaard"/>
    <w:link w:val="TitelCh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itelChar">
    <w:name w:val="Titel Char"/>
    <w:basedOn w:val="Standaardalinea-lettertype"/>
    <w:link w:val="Titel"/>
    <w:rsid w:val="00D20DA9"/>
    <w:rPr>
      <w:rFonts w:cs="Times New Roman (Body CS)"/>
      <w:color w:val="303848" w:themeColor="accent1"/>
      <w:spacing w:val="80"/>
      <w:sz w:val="52"/>
    </w:rPr>
  </w:style>
  <w:style w:type="paragraph" w:styleId="Ondertitel">
    <w:name w:val="Subtitle"/>
    <w:basedOn w:val="Standaard"/>
    <w:next w:val="Standaard"/>
    <w:link w:val="OndertitelCh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OndertitelChar">
    <w:name w:val="Ondertitel Char"/>
    <w:basedOn w:val="Standaardalinea-lettertype"/>
    <w:link w:val="Ondertitel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Kop1Char">
    <w:name w:val="Kop 1 Char"/>
    <w:basedOn w:val="Standaardalinea-lettertype"/>
    <w:link w:val="Kop1"/>
    <w:uiPriority w:val="2"/>
    <w:rsid w:val="00D20DA9"/>
    <w:rPr>
      <w:rFonts w:cs="Times New Roman (Body CS)"/>
      <w:color w:val="FFFFFF"/>
      <w:spacing w:val="40"/>
    </w:rPr>
  </w:style>
  <w:style w:type="paragraph" w:customStyle="1" w:styleId="Tekst">
    <w:name w:val="Tekst"/>
    <w:basedOn w:val="Standaard"/>
    <w:next w:val="Standaard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Kop2Char">
    <w:name w:val="Kop 2 Char"/>
    <w:basedOn w:val="Standaardalinea-lettertype"/>
    <w:link w:val="Kop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KleineTekst">
    <w:name w:val="KleineTekst"/>
    <w:basedOn w:val="Standaard"/>
    <w:next w:val="Standaard"/>
    <w:uiPriority w:val="5"/>
    <w:qFormat/>
    <w:rsid w:val="0040233B"/>
    <w:rPr>
      <w:i/>
      <w:color w:val="404040" w:themeColor="text1" w:themeTint="BF"/>
      <w:sz w:val="20"/>
    </w:rPr>
  </w:style>
  <w:style w:type="character" w:styleId="Tekstvantijdelijkeaanduiding">
    <w:name w:val="Placeholder Text"/>
    <w:basedOn w:val="Standaardalinea-lettertype"/>
    <w:uiPriority w:val="99"/>
    <w:semiHidden/>
    <w:rsid w:val="00D20DA9"/>
    <w:rPr>
      <w:color w:val="808080"/>
    </w:rPr>
  </w:style>
  <w:style w:type="character" w:customStyle="1" w:styleId="Accent">
    <w:name w:val="Accent"/>
    <w:basedOn w:val="Standaardalinea-lettertype"/>
    <w:uiPriority w:val="1"/>
    <w:qFormat/>
    <w:rsid w:val="00914100"/>
    <w:rPr>
      <w:color w:val="67482C" w:themeColor="accent2" w:themeShade="80"/>
    </w:rPr>
  </w:style>
  <w:style w:type="character" w:styleId="Hyperlink">
    <w:name w:val="Hyperlink"/>
    <w:basedOn w:val="Standaardalinea-lettertype"/>
    <w:uiPriority w:val="99"/>
    <w:unhideWhenUsed/>
    <w:rsid w:val="00B43D9A"/>
    <w:rPr>
      <w:color w:val="F7B615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B43D9A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B43D9A"/>
    <w:rPr>
      <w:color w:val="704404" w:themeColor="followedHyperlink"/>
      <w:u w:val="single"/>
    </w:rPr>
  </w:style>
  <w:style w:type="paragraph" w:styleId="Lijstalinea">
    <w:name w:val="List Paragraph"/>
    <w:basedOn w:val="Standaard"/>
    <w:uiPriority w:val="34"/>
    <w:semiHidden/>
    <w:qFormat/>
    <w:rsid w:val="00DB3F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utchSappe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jheskes@outlook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jhe\AppData\Roaming\Microsoft\Templates\Minimalistische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8AD366CFD54437B230BFD6A2F15EB3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67501F2-C3FF-4A4F-A5CA-881A3A2416E4}"/>
      </w:docPartPr>
      <w:docPartBody>
        <w:p w:rsidR="00F00967" w:rsidRDefault="00F00967">
          <w:pPr>
            <w:pStyle w:val="7C8AD366CFD54437B230BFD6A2F15EB3"/>
          </w:pPr>
          <w:r w:rsidRPr="003B28E8">
            <w:rPr>
              <w:lang w:bidi="nl-NL"/>
            </w:rPr>
            <w:t>DOEL</w:t>
          </w:r>
        </w:p>
      </w:docPartBody>
    </w:docPart>
    <w:docPart>
      <w:docPartPr>
        <w:name w:val="8CCEAE929DAD47E983772AC0D71AB05D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1855FEEE-C4DB-4358-9D5C-7D3CEE811DCF}"/>
      </w:docPartPr>
      <w:docPartBody>
        <w:p w:rsidR="00F00967" w:rsidRDefault="00F00967">
          <w:pPr>
            <w:pStyle w:val="8CCEAE929DAD47E983772AC0D71AB05D"/>
          </w:pPr>
          <w:r w:rsidRPr="003B28E8">
            <w:rPr>
              <w:lang w:bidi="nl-NL"/>
            </w:rPr>
            <w:t>OPLEIDING</w:t>
          </w:r>
        </w:p>
      </w:docPartBody>
    </w:docPart>
    <w:docPart>
      <w:docPartPr>
        <w:name w:val="4E2386433DF4439F9DDA99CACAC78A75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08C5C57E-F442-4C95-92CD-E9E4A69FDD08}"/>
      </w:docPartPr>
      <w:docPartBody>
        <w:p w:rsidR="00F00967" w:rsidRDefault="00F00967">
          <w:pPr>
            <w:pStyle w:val="4E2386433DF4439F9DDA99CACAC78A75"/>
          </w:pPr>
          <w:r w:rsidRPr="003B28E8">
            <w:rPr>
              <w:rStyle w:val="Accent"/>
              <w:lang w:bidi="nl-NL"/>
            </w:rPr>
            <w:t>-</w:t>
          </w:r>
        </w:p>
      </w:docPartBody>
    </w:docPart>
    <w:docPart>
      <w:docPartPr>
        <w:name w:val="B2B285B52B4646168AB83983226DD04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BCF73DB-593A-4062-B23A-C44CEAE8E4EE}"/>
      </w:docPartPr>
      <w:docPartBody>
        <w:p w:rsidR="00F00967" w:rsidRDefault="00F00967">
          <w:pPr>
            <w:pStyle w:val="B2B285B52B4646168AB83983226DD04C"/>
          </w:pPr>
          <w:r w:rsidRPr="003B28E8">
            <w:rPr>
              <w:lang w:bidi="nl-NL"/>
            </w:rPr>
            <w:t>WERKERVARING</w:t>
          </w:r>
        </w:p>
      </w:docPartBody>
    </w:docPart>
    <w:docPart>
      <w:docPartPr>
        <w:name w:val="B0AED80302684796BCCD817846207E3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92127A3-3E72-43B8-986F-E05E33F18573}"/>
      </w:docPartPr>
      <w:docPartBody>
        <w:p w:rsidR="00F00967" w:rsidRDefault="005408DB" w:rsidP="005408DB">
          <w:pPr>
            <w:pStyle w:val="B0AED80302684796BCCD817846207E36"/>
          </w:pPr>
          <w:r w:rsidRPr="003B28E8">
            <w:rPr>
              <w:lang w:bidi="nl-NL"/>
            </w:rPr>
            <w:t>REFERENTIES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8DB"/>
    <w:rsid w:val="005408DB"/>
    <w:rsid w:val="009E0EBF"/>
    <w:rsid w:val="00B72006"/>
    <w:rsid w:val="00E53774"/>
    <w:rsid w:val="00F00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7C8AD366CFD54437B230BFD6A2F15EB3">
    <w:name w:val="7C8AD366CFD54437B230BFD6A2F15EB3"/>
  </w:style>
  <w:style w:type="paragraph" w:customStyle="1" w:styleId="8CCEAE929DAD47E983772AC0D71AB05D">
    <w:name w:val="8CCEAE929DAD47E983772AC0D71AB05D"/>
  </w:style>
  <w:style w:type="character" w:customStyle="1" w:styleId="Accent">
    <w:name w:val="Accent"/>
    <w:basedOn w:val="Standaardalinea-lettertype"/>
    <w:uiPriority w:val="1"/>
    <w:qFormat/>
    <w:rsid w:val="005408DB"/>
    <w:rPr>
      <w:color w:val="80340D" w:themeColor="accent2" w:themeShade="80"/>
    </w:rPr>
  </w:style>
  <w:style w:type="paragraph" w:customStyle="1" w:styleId="4E2386433DF4439F9DDA99CACAC78A75">
    <w:name w:val="4E2386433DF4439F9DDA99CACAC78A75"/>
  </w:style>
  <w:style w:type="paragraph" w:customStyle="1" w:styleId="B2B285B52B4646168AB83983226DD04C">
    <w:name w:val="B2B285B52B4646168AB83983226DD04C"/>
  </w:style>
  <w:style w:type="paragraph" w:customStyle="1" w:styleId="B0AED80302684796BCCD817846207E36">
    <w:name w:val="B0AED80302684796BCCD817846207E36"/>
    <w:rsid w:val="005408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Minimalistische cv</Template>
  <TotalTime>34</TotalTime>
  <Pages>2</Pages>
  <Words>288</Words>
  <Characters>1915</Characters>
  <Application>Microsoft Office Word</Application>
  <DocSecurity>0</DocSecurity>
  <Lines>126</Lines>
  <Paragraphs>55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 Heskes</dc:creator>
  <cp:keywords/>
  <dc:description/>
  <cp:lastModifiedBy>Kaj Heskes</cp:lastModifiedBy>
  <cp:revision>2</cp:revision>
  <dcterms:created xsi:type="dcterms:W3CDTF">2026-03-23T14:40:00Z</dcterms:created>
  <dcterms:modified xsi:type="dcterms:W3CDTF">2026-03-23T20:56:00Z</dcterms:modified>
</cp:coreProperties>
</file>